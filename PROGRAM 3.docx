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7416" w:rsidRDefault="006F2823">
      <w:pPr>
        <w:spacing w:line="360" w:lineRule="auto"/>
        <w:jc w:val="center"/>
        <w:rPr>
          <w:rFonts w:ascii="Times New Roman" w:hAnsi="Times New Roman" w:cs="Times New Roman"/>
          <w:b/>
        </w:rPr>
      </w:pPr>
      <w:bookmarkStart w:id="0" w:name="_GoBack"/>
      <w:bookmarkEnd w:id="0"/>
      <w:r>
        <w:rPr>
          <w:rFonts w:ascii="Times New Roman" w:hAnsi="Times New Roman" w:cs="Times New Roman"/>
          <w:b/>
        </w:rPr>
        <w:t>PROGRAM No-03</w:t>
      </w:r>
    </w:p>
    <w:p w:rsidR="007F7416" w:rsidRDefault="006F282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Name:- </w:t>
      </w:r>
    </w:p>
    <w:p w:rsidR="007F7416" w:rsidRDefault="006F282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Roll No:-</w:t>
      </w:r>
    </w:p>
    <w:p w:rsidR="007F7416" w:rsidRDefault="006F2823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Div:-</w:t>
      </w:r>
    </w:p>
    <w:p w:rsidR="007F7416" w:rsidRDefault="007F7416">
      <w:pPr>
        <w:pStyle w:val="Standard"/>
        <w:spacing w:line="360" w:lineRule="auto"/>
        <w:rPr>
          <w:rFonts w:ascii="Times New Roman" w:hAnsi="Times New Roman" w:cs="Times New Roman"/>
        </w:rPr>
      </w:pPr>
    </w:p>
    <w:p w:rsidR="007F7416" w:rsidRDefault="006F2823">
      <w:pPr>
        <w:pStyle w:val="Standard"/>
        <w:spacing w:line="360" w:lineRule="auto"/>
      </w:pPr>
      <w:r>
        <w:rPr>
          <w:rFonts w:ascii="Times New Roman" w:hAnsi="Times New Roman" w:cs="Times New Roman"/>
          <w:b/>
        </w:rPr>
        <w:t>Problem Statement</w:t>
      </w:r>
      <w:r>
        <w:rPr>
          <w:rFonts w:ascii="Times New Roman" w:hAnsi="Times New Roman" w:cs="Times New Roman"/>
        </w:rPr>
        <w:t xml:space="preserve"> In a company, employee salaries are stored in a list as floating-point numbers. Write a Python program that sorts the employee </w:t>
      </w:r>
      <w:r>
        <w:rPr>
          <w:rFonts w:ascii="Times New Roman" w:hAnsi="Times New Roman" w:cs="Times New Roman"/>
        </w:rPr>
        <w:t>salaries in ascending order using the following two</w:t>
      </w:r>
    </w:p>
    <w:p w:rsidR="007F7416" w:rsidRDefault="006F2823">
      <w:pPr>
        <w:pStyle w:val="Standard"/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algorithms</w:t>
      </w:r>
      <w:proofErr w:type="gramEnd"/>
      <w:r>
        <w:rPr>
          <w:rFonts w:ascii="Times New Roman" w:hAnsi="Times New Roman" w:cs="Times New Roman"/>
        </w:rPr>
        <w:t>:</w:t>
      </w:r>
    </w:p>
    <w:p w:rsidR="007F7416" w:rsidRDefault="006F2823">
      <w:pPr>
        <w:pStyle w:val="Standard"/>
        <w:spacing w:line="360" w:lineRule="auto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Selection Sort: Sort the salaries using the selection sort algorithm.</w:t>
      </w:r>
    </w:p>
    <w:p w:rsidR="007F7416" w:rsidRDefault="006F2823">
      <w:pPr>
        <w:pStyle w:val="Standard"/>
        <w:spacing w:line="360" w:lineRule="auto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• Bubble Sort: Sort the salaries using the bubble sort algorithm.</w:t>
      </w:r>
    </w:p>
    <w:p w:rsidR="007F7416" w:rsidRDefault="006F2823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sorting the salaries, the program should display</w:t>
      </w:r>
      <w:r>
        <w:rPr>
          <w:rFonts w:ascii="Times New Roman" w:hAnsi="Times New Roman" w:cs="Times New Roman"/>
        </w:rPr>
        <w:t xml:space="preserve"> top five highest salaries in the company</w:t>
      </w:r>
    </w:p>
    <w:p w:rsidR="007F7416" w:rsidRDefault="007F7416">
      <w:pPr>
        <w:pStyle w:val="Standard"/>
        <w:spacing w:line="360" w:lineRule="auto"/>
        <w:rPr>
          <w:rFonts w:ascii="Times New Roman" w:hAnsi="Times New Roman" w:cs="Times New Roman"/>
        </w:rPr>
      </w:pPr>
    </w:p>
    <w:p w:rsidR="007F7416" w:rsidRDefault="006F2823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proofErr w:type="gramStart"/>
      <w:r>
        <w:rPr>
          <w:rFonts w:ascii="Times New Roman" w:hAnsi="Times New Roman" w:cs="Times New Roman"/>
        </w:rPr>
        <w:t>=[]</w:t>
      </w:r>
      <w:proofErr w:type="gramEnd"/>
    </w:p>
    <w:p w:rsidR="007F7416" w:rsidRDefault="006F2823">
      <w:pPr>
        <w:pStyle w:val="Standard"/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tp</w:t>
      </w:r>
      <w:proofErr w:type="spellEnd"/>
      <w:proofErr w:type="gramEnd"/>
      <w:r>
        <w:rPr>
          <w:rFonts w:ascii="Times New Roman" w:hAnsi="Times New Roman" w:cs="Times New Roman"/>
        </w:rPr>
        <w:t>=[]</w:t>
      </w:r>
    </w:p>
    <w:p w:rsidR="007F7416" w:rsidRDefault="006F2823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n=</w:t>
      </w:r>
      <w:proofErr w:type="spellStart"/>
      <w:proofErr w:type="gramStart"/>
      <w:r>
        <w:rPr>
          <w:rFonts w:ascii="Times New Roman" w:hAnsi="Times New Roman" w:cs="Times New Roman"/>
        </w:rPr>
        <w:t>int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input("Enter total number of employees to be inserted :- "))</w:t>
      </w:r>
    </w:p>
    <w:p w:rsidR="007F7416" w:rsidRDefault="006F2823">
      <w:pPr>
        <w:pStyle w:val="Standard"/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def</w:t>
      </w:r>
      <w:proofErr w:type="spellEnd"/>
      <w:proofErr w:type="gramEnd"/>
      <w:r>
        <w:rPr>
          <w:rFonts w:ascii="Times New Roman" w:hAnsi="Times New Roman" w:cs="Times New Roman"/>
        </w:rPr>
        <w:t xml:space="preserve"> create():</w:t>
      </w:r>
    </w:p>
    <w:p w:rsidR="007F7416" w:rsidRDefault="006F2823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for</w:t>
      </w:r>
      <w:proofErr w:type="gramEnd"/>
      <w:r>
        <w:rPr>
          <w:rFonts w:ascii="Times New Roman" w:hAnsi="Times New Roman" w:cs="Times New Roman"/>
        </w:rPr>
        <w:t xml:space="preserve"> i in range(0,n):</w:t>
      </w:r>
    </w:p>
    <w:p w:rsidR="007F7416" w:rsidRDefault="006F2823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</w:rPr>
        <w:t>ele</w:t>
      </w:r>
      <w:proofErr w:type="spellEnd"/>
      <w:r>
        <w:rPr>
          <w:rFonts w:ascii="Times New Roman" w:hAnsi="Times New Roman" w:cs="Times New Roman"/>
        </w:rPr>
        <w:t>=</w:t>
      </w:r>
      <w:proofErr w:type="gramEnd"/>
      <w:r>
        <w:rPr>
          <w:rFonts w:ascii="Times New Roman" w:hAnsi="Times New Roman" w:cs="Times New Roman"/>
        </w:rPr>
        <w:t>float(input("Enter floating point number salary of employees :"))</w:t>
      </w:r>
    </w:p>
    <w:p w:rsidR="007F7416" w:rsidRDefault="006F2823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</w:rPr>
        <w:t>a.append</w:t>
      </w:r>
      <w:proofErr w:type="spellEnd"/>
      <w:r>
        <w:rPr>
          <w:rFonts w:ascii="Times New Roman" w:hAnsi="Times New Roman" w:cs="Times New Roman"/>
        </w:rPr>
        <w:t>(</w:t>
      </w:r>
      <w:proofErr w:type="spellStart"/>
      <w:proofErr w:type="gramEnd"/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>le</w:t>
      </w:r>
      <w:proofErr w:type="spellEnd"/>
      <w:r>
        <w:rPr>
          <w:rFonts w:ascii="Times New Roman" w:hAnsi="Times New Roman" w:cs="Times New Roman"/>
        </w:rPr>
        <w:t>)</w:t>
      </w:r>
    </w:p>
    <w:p w:rsidR="007F7416" w:rsidRDefault="006F2823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>"Unsorted Data is: ",  a)</w:t>
      </w:r>
    </w:p>
    <w:p w:rsidR="007F7416" w:rsidRDefault="006F2823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:rsidR="007F7416" w:rsidRDefault="006F2823">
      <w:pPr>
        <w:pStyle w:val="Standard"/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def</w:t>
      </w:r>
      <w:proofErr w:type="spellEnd"/>
      <w:proofErr w:type="gramEnd"/>
      <w:r>
        <w:rPr>
          <w:rFonts w:ascii="Times New Roman" w:hAnsi="Times New Roman" w:cs="Times New Roman"/>
        </w:rPr>
        <w:t xml:space="preserve"> bubble():</w:t>
      </w:r>
    </w:p>
    <w:p w:rsidR="007F7416" w:rsidRDefault="006F2823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for</w:t>
      </w:r>
      <w:proofErr w:type="gramEnd"/>
      <w:r>
        <w:rPr>
          <w:rFonts w:ascii="Times New Roman" w:hAnsi="Times New Roman" w:cs="Times New Roman"/>
        </w:rPr>
        <w:t xml:space="preserve"> i in range (0,n):</w:t>
      </w:r>
    </w:p>
    <w:p w:rsidR="007F7416" w:rsidRDefault="006F2823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for</w:t>
      </w:r>
      <w:proofErr w:type="gramEnd"/>
      <w:r>
        <w:rPr>
          <w:rFonts w:ascii="Times New Roman" w:hAnsi="Times New Roman" w:cs="Times New Roman"/>
        </w:rPr>
        <w:t xml:space="preserve"> j in range(0,n-1-i):</w:t>
      </w:r>
    </w:p>
    <w:p w:rsidR="007F7416" w:rsidRDefault="006F2823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gramStart"/>
      <w:r>
        <w:rPr>
          <w:rFonts w:ascii="Times New Roman" w:hAnsi="Times New Roman" w:cs="Times New Roman"/>
        </w:rPr>
        <w:t>if(</w:t>
      </w:r>
      <w:proofErr w:type="gramEnd"/>
      <w:r>
        <w:rPr>
          <w:rFonts w:ascii="Times New Roman" w:hAnsi="Times New Roman" w:cs="Times New Roman"/>
        </w:rPr>
        <w:t>a[j]&gt;a[j+1]):</w:t>
      </w:r>
    </w:p>
    <w:p w:rsidR="007F7416" w:rsidRDefault="006F2823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  <w:proofErr w:type="gramStart"/>
      <w:r>
        <w:rPr>
          <w:rFonts w:ascii="Times New Roman" w:hAnsi="Times New Roman" w:cs="Times New Roman"/>
        </w:rPr>
        <w:t>temp=</w:t>
      </w:r>
      <w:proofErr w:type="gramEnd"/>
      <w:r>
        <w:rPr>
          <w:rFonts w:ascii="Times New Roman" w:hAnsi="Times New Roman" w:cs="Times New Roman"/>
        </w:rPr>
        <w:t>a[j]</w:t>
      </w:r>
    </w:p>
    <w:p w:rsidR="007F7416" w:rsidRDefault="006F2823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  <w:proofErr w:type="gramStart"/>
      <w:r>
        <w:rPr>
          <w:rFonts w:ascii="Times New Roman" w:hAnsi="Times New Roman" w:cs="Times New Roman"/>
        </w:rPr>
        <w:t>a[</w:t>
      </w:r>
      <w:proofErr w:type="gramEnd"/>
      <w:r>
        <w:rPr>
          <w:rFonts w:ascii="Times New Roman" w:hAnsi="Times New Roman" w:cs="Times New Roman"/>
        </w:rPr>
        <w:t>j]=a[j+1]</w:t>
      </w:r>
    </w:p>
    <w:p w:rsidR="007F7416" w:rsidRDefault="006F2823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  <w:proofErr w:type="gramStart"/>
      <w:r>
        <w:rPr>
          <w:rFonts w:ascii="Times New Roman" w:hAnsi="Times New Roman" w:cs="Times New Roman"/>
        </w:rPr>
        <w:t>a[</w:t>
      </w:r>
      <w:proofErr w:type="gramEnd"/>
      <w:r>
        <w:rPr>
          <w:rFonts w:ascii="Times New Roman" w:hAnsi="Times New Roman" w:cs="Times New Roman"/>
        </w:rPr>
        <w:t>j+1]=temp</w:t>
      </w:r>
    </w:p>
    <w:p w:rsidR="007F7416" w:rsidRDefault="006F2823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 xml:space="preserve">"Sorted Data </w:t>
      </w:r>
      <w:r>
        <w:rPr>
          <w:rFonts w:ascii="Times New Roman" w:hAnsi="Times New Roman" w:cs="Times New Roman"/>
        </w:rPr>
        <w:t>using bubble method is: ",a)</w:t>
      </w:r>
    </w:p>
    <w:p w:rsidR="007F7416" w:rsidRDefault="006F2823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:rsidR="007F7416" w:rsidRDefault="006F2823">
      <w:pPr>
        <w:pStyle w:val="Standard"/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def</w:t>
      </w:r>
      <w:proofErr w:type="spellEnd"/>
      <w:proofErr w:type="gramEnd"/>
      <w:r>
        <w:rPr>
          <w:rFonts w:ascii="Times New Roman" w:hAnsi="Times New Roman" w:cs="Times New Roman"/>
        </w:rPr>
        <w:t xml:space="preserve"> selection():</w:t>
      </w:r>
    </w:p>
    <w:p w:rsidR="007F7416" w:rsidRDefault="006F2823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>a)</w:t>
      </w:r>
    </w:p>
    <w:p w:rsidR="007F7416" w:rsidRDefault="006F2823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for</w:t>
      </w:r>
      <w:proofErr w:type="gramEnd"/>
      <w:r>
        <w:rPr>
          <w:rFonts w:ascii="Times New Roman" w:hAnsi="Times New Roman" w:cs="Times New Roman"/>
        </w:rPr>
        <w:t xml:space="preserve"> i in range (0,n):</w:t>
      </w:r>
    </w:p>
    <w:p w:rsidR="007F7416" w:rsidRDefault="006F2823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for</w:t>
      </w:r>
      <w:proofErr w:type="gramEnd"/>
      <w:r>
        <w:rPr>
          <w:rFonts w:ascii="Times New Roman" w:hAnsi="Times New Roman" w:cs="Times New Roman"/>
        </w:rPr>
        <w:t xml:space="preserve"> j in range(i+1,n):</w:t>
      </w:r>
    </w:p>
    <w:p w:rsidR="007F7416" w:rsidRDefault="006F2823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proofErr w:type="gramStart"/>
      <w:r>
        <w:rPr>
          <w:rFonts w:ascii="Times New Roman" w:hAnsi="Times New Roman" w:cs="Times New Roman"/>
        </w:rPr>
        <w:t>if(</w:t>
      </w:r>
      <w:proofErr w:type="gramEnd"/>
      <w:r>
        <w:rPr>
          <w:rFonts w:ascii="Times New Roman" w:hAnsi="Times New Roman" w:cs="Times New Roman"/>
        </w:rPr>
        <w:t>a[i]&gt;a[j]):</w:t>
      </w:r>
    </w:p>
    <w:p w:rsidR="007F7416" w:rsidRDefault="006F2823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  <w:proofErr w:type="gramStart"/>
      <w:r>
        <w:rPr>
          <w:rFonts w:ascii="Times New Roman" w:hAnsi="Times New Roman" w:cs="Times New Roman"/>
        </w:rPr>
        <w:t>temp=</w:t>
      </w:r>
      <w:proofErr w:type="gramEnd"/>
      <w:r>
        <w:rPr>
          <w:rFonts w:ascii="Times New Roman" w:hAnsi="Times New Roman" w:cs="Times New Roman"/>
        </w:rPr>
        <w:t>a[j]</w:t>
      </w:r>
    </w:p>
    <w:p w:rsidR="007F7416" w:rsidRDefault="006F2823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  <w:proofErr w:type="gramStart"/>
      <w:r>
        <w:rPr>
          <w:rFonts w:ascii="Times New Roman" w:hAnsi="Times New Roman" w:cs="Times New Roman"/>
        </w:rPr>
        <w:t>a[</w:t>
      </w:r>
      <w:proofErr w:type="gramEnd"/>
      <w:r>
        <w:rPr>
          <w:rFonts w:ascii="Times New Roman" w:hAnsi="Times New Roman" w:cs="Times New Roman"/>
        </w:rPr>
        <w:t>j]=a[i]</w:t>
      </w:r>
    </w:p>
    <w:p w:rsidR="007F7416" w:rsidRDefault="006F2823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</w:t>
      </w:r>
      <w:proofErr w:type="gramStart"/>
      <w:r>
        <w:rPr>
          <w:rFonts w:ascii="Times New Roman" w:hAnsi="Times New Roman" w:cs="Times New Roman"/>
        </w:rPr>
        <w:t>a[</w:t>
      </w:r>
      <w:proofErr w:type="gramEnd"/>
      <w:r>
        <w:rPr>
          <w:rFonts w:ascii="Times New Roman" w:hAnsi="Times New Roman" w:cs="Times New Roman"/>
        </w:rPr>
        <w:t>i]=temp</w:t>
      </w:r>
    </w:p>
    <w:p w:rsidR="007F7416" w:rsidRDefault="006F2823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 xml:space="preserve">"Sorted Data using </w:t>
      </w:r>
      <w:r>
        <w:rPr>
          <w:rFonts w:ascii="Times New Roman" w:hAnsi="Times New Roman" w:cs="Times New Roman"/>
        </w:rPr>
        <w:t>bubble method is: ",a)</w:t>
      </w:r>
    </w:p>
    <w:p w:rsidR="007F7416" w:rsidRDefault="006F2823">
      <w:pPr>
        <w:pStyle w:val="Standard"/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lastRenderedPageBreak/>
        <w:t>def</w:t>
      </w:r>
      <w:proofErr w:type="spellEnd"/>
      <w:proofErr w:type="gramEnd"/>
      <w:r>
        <w:rPr>
          <w:rFonts w:ascii="Times New Roman" w:hAnsi="Times New Roman" w:cs="Times New Roman"/>
        </w:rPr>
        <w:t xml:space="preserve"> top():</w:t>
      </w:r>
    </w:p>
    <w:p w:rsidR="007F7416" w:rsidRDefault="006F2823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for</w:t>
      </w:r>
      <w:proofErr w:type="gramEnd"/>
      <w:r>
        <w:rPr>
          <w:rFonts w:ascii="Times New Roman" w:hAnsi="Times New Roman" w:cs="Times New Roman"/>
        </w:rPr>
        <w:t xml:space="preserve"> i in range(n-5,n):</w:t>
      </w:r>
    </w:p>
    <w:p w:rsidR="007F7416" w:rsidRDefault="006F2823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</w:rPr>
        <w:t>tp.append</w:t>
      </w:r>
      <w:proofErr w:type="spellEnd"/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a[i])</w:t>
      </w:r>
    </w:p>
    <w:p w:rsidR="007F7416" w:rsidRDefault="006F2823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>"Top 5 salaries of employees are : ",</w:t>
      </w:r>
      <w:proofErr w:type="spellStart"/>
      <w:r>
        <w:rPr>
          <w:rFonts w:ascii="Times New Roman" w:hAnsi="Times New Roman" w:cs="Times New Roman"/>
        </w:rPr>
        <w:t>tp</w:t>
      </w:r>
      <w:proofErr w:type="spellEnd"/>
      <w:r>
        <w:rPr>
          <w:rFonts w:ascii="Times New Roman" w:hAnsi="Times New Roman" w:cs="Times New Roman"/>
        </w:rPr>
        <w:t>)</w:t>
      </w:r>
    </w:p>
    <w:p w:rsidR="007F7416" w:rsidRDefault="006F2823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#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>a[n-5,n])</w:t>
      </w:r>
    </w:p>
    <w:p w:rsidR="007F7416" w:rsidRDefault="007F7416">
      <w:pPr>
        <w:pStyle w:val="Standard"/>
        <w:spacing w:line="360" w:lineRule="auto"/>
        <w:rPr>
          <w:rFonts w:ascii="Times New Roman" w:hAnsi="Times New Roman" w:cs="Times New Roman"/>
        </w:rPr>
      </w:pPr>
    </w:p>
    <w:p w:rsidR="007F7416" w:rsidRDefault="006F2823">
      <w:pPr>
        <w:pStyle w:val="Standard"/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def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mainmenu</w:t>
      </w:r>
      <w:proofErr w:type="spellEnd"/>
      <w:r>
        <w:rPr>
          <w:rFonts w:ascii="Times New Roman" w:hAnsi="Times New Roman" w:cs="Times New Roman"/>
        </w:rPr>
        <w:t>():</w:t>
      </w:r>
    </w:p>
    <w:p w:rsidR="007F7416" w:rsidRDefault="006F2823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>"\n******************MENU******************")</w:t>
      </w:r>
    </w:p>
    <w:p w:rsidR="007F7416" w:rsidRDefault="006F2823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 xml:space="preserve">"1. </w:t>
      </w:r>
      <w:proofErr w:type="gramStart"/>
      <w:r>
        <w:rPr>
          <w:rFonts w:ascii="Times New Roman" w:hAnsi="Times New Roman" w:cs="Times New Roman"/>
        </w:rPr>
        <w:t>Creating databa</w:t>
      </w:r>
      <w:r>
        <w:rPr>
          <w:rFonts w:ascii="Times New Roman" w:hAnsi="Times New Roman" w:cs="Times New Roman"/>
        </w:rPr>
        <w:t>se\n2.</w:t>
      </w:r>
      <w:proofErr w:type="gramEnd"/>
      <w:r>
        <w:rPr>
          <w:rFonts w:ascii="Times New Roman" w:hAnsi="Times New Roman" w:cs="Times New Roman"/>
        </w:rPr>
        <w:t xml:space="preserve"> Sort Score using bubble sort \n3. Sort Score using selection sort\n4. Display top 5 Score\n5. Exit")</w:t>
      </w:r>
    </w:p>
    <w:p w:rsidR="007F7416" w:rsidRDefault="006F2823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</w:rPr>
        <w:t>ch</w:t>
      </w:r>
      <w:proofErr w:type="spellEnd"/>
      <w:r>
        <w:rPr>
          <w:rFonts w:ascii="Times New Roman" w:hAnsi="Times New Roman" w:cs="Times New Roman"/>
        </w:rPr>
        <w:t>=</w:t>
      </w:r>
      <w:proofErr w:type="spellStart"/>
      <w:proofErr w:type="gramEnd"/>
      <w:r>
        <w:rPr>
          <w:rFonts w:ascii="Times New Roman" w:hAnsi="Times New Roman" w:cs="Times New Roman"/>
        </w:rPr>
        <w:t>int</w:t>
      </w:r>
      <w:proofErr w:type="spellEnd"/>
      <w:r>
        <w:rPr>
          <w:rFonts w:ascii="Times New Roman" w:hAnsi="Times New Roman" w:cs="Times New Roman"/>
        </w:rPr>
        <w:t>(input("Enter your choice: "))</w:t>
      </w:r>
    </w:p>
    <w:p w:rsidR="007F7416" w:rsidRDefault="006F2823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if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</w:t>
      </w:r>
      <w:proofErr w:type="spellEnd"/>
      <w:r>
        <w:rPr>
          <w:rFonts w:ascii="Times New Roman" w:hAnsi="Times New Roman" w:cs="Times New Roman"/>
        </w:rPr>
        <w:t>==1:</w:t>
      </w:r>
    </w:p>
    <w:p w:rsidR="007F7416" w:rsidRDefault="006F2823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create()</w:t>
      </w:r>
      <w:proofErr w:type="gramEnd"/>
    </w:p>
    <w:p w:rsidR="007F7416" w:rsidRDefault="006F2823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</w:rPr>
        <w:t>mainmenu</w:t>
      </w:r>
      <w:proofErr w:type="spellEnd"/>
      <w:r>
        <w:rPr>
          <w:rFonts w:ascii="Times New Roman" w:hAnsi="Times New Roman" w:cs="Times New Roman"/>
        </w:rPr>
        <w:t>()</w:t>
      </w:r>
      <w:proofErr w:type="gramEnd"/>
    </w:p>
    <w:p w:rsidR="007F7416" w:rsidRDefault="006F2823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</w:rPr>
        <w:t>elif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</w:t>
      </w:r>
      <w:proofErr w:type="spellEnd"/>
      <w:r>
        <w:rPr>
          <w:rFonts w:ascii="Times New Roman" w:hAnsi="Times New Roman" w:cs="Times New Roman"/>
        </w:rPr>
        <w:t>==2:</w:t>
      </w:r>
    </w:p>
    <w:p w:rsidR="007F7416" w:rsidRDefault="006F2823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bubble()</w:t>
      </w:r>
      <w:proofErr w:type="gramEnd"/>
    </w:p>
    <w:p w:rsidR="007F7416" w:rsidRDefault="006F2823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</w:rPr>
        <w:t>mainmenu</w:t>
      </w:r>
      <w:proofErr w:type="spellEnd"/>
      <w:r>
        <w:rPr>
          <w:rFonts w:ascii="Times New Roman" w:hAnsi="Times New Roman" w:cs="Times New Roman"/>
        </w:rPr>
        <w:t>()</w:t>
      </w:r>
      <w:proofErr w:type="gramEnd"/>
    </w:p>
    <w:p w:rsidR="007F7416" w:rsidRDefault="006F2823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</w:rPr>
        <w:t>elif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</w:t>
      </w:r>
      <w:proofErr w:type="spellEnd"/>
      <w:r>
        <w:rPr>
          <w:rFonts w:ascii="Times New Roman" w:hAnsi="Times New Roman" w:cs="Times New Roman"/>
        </w:rPr>
        <w:t>==3:</w:t>
      </w:r>
    </w:p>
    <w:p w:rsidR="007F7416" w:rsidRDefault="006F2823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selection()</w:t>
      </w:r>
      <w:proofErr w:type="gramEnd"/>
    </w:p>
    <w:p w:rsidR="007F7416" w:rsidRDefault="006F2823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</w:rPr>
        <w:t>mainmenu</w:t>
      </w:r>
      <w:proofErr w:type="spellEnd"/>
      <w:r>
        <w:rPr>
          <w:rFonts w:ascii="Times New Roman" w:hAnsi="Times New Roman" w:cs="Times New Roman"/>
        </w:rPr>
        <w:t>()</w:t>
      </w:r>
      <w:proofErr w:type="gramEnd"/>
    </w:p>
    <w:p w:rsidR="007F7416" w:rsidRDefault="006F2823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</w:rPr>
        <w:t>elif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</w:t>
      </w:r>
      <w:proofErr w:type="spellEnd"/>
      <w:r>
        <w:rPr>
          <w:rFonts w:ascii="Times New Roman" w:hAnsi="Times New Roman" w:cs="Times New Roman"/>
        </w:rPr>
        <w:t>==4:</w:t>
      </w:r>
    </w:p>
    <w:p w:rsidR="007F7416" w:rsidRDefault="006F2823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top()</w:t>
      </w:r>
      <w:proofErr w:type="gramEnd"/>
    </w:p>
    <w:p w:rsidR="007F7416" w:rsidRDefault="006F2823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</w:rPr>
        <w:t>mainmenu</w:t>
      </w:r>
      <w:proofErr w:type="spellEnd"/>
      <w:r>
        <w:rPr>
          <w:rFonts w:ascii="Times New Roman" w:hAnsi="Times New Roman" w:cs="Times New Roman"/>
        </w:rPr>
        <w:t>()</w:t>
      </w:r>
      <w:proofErr w:type="gramEnd"/>
    </w:p>
    <w:p w:rsidR="007F7416" w:rsidRDefault="006F2823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</w:rPr>
        <w:t>elif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</w:t>
      </w:r>
      <w:proofErr w:type="spellEnd"/>
      <w:r>
        <w:rPr>
          <w:rFonts w:ascii="Times New Roman" w:hAnsi="Times New Roman" w:cs="Times New Roman"/>
        </w:rPr>
        <w:t>==5:</w:t>
      </w:r>
    </w:p>
    <w:p w:rsidR="007F7416" w:rsidRDefault="006F2823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exit()</w:t>
      </w:r>
      <w:proofErr w:type="gramEnd"/>
    </w:p>
    <w:p w:rsidR="007F7416" w:rsidRDefault="006F2823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</w:rPr>
        <w:t>mainmenu</w:t>
      </w:r>
      <w:proofErr w:type="spellEnd"/>
      <w:r>
        <w:rPr>
          <w:rFonts w:ascii="Times New Roman" w:hAnsi="Times New Roman" w:cs="Times New Roman"/>
        </w:rPr>
        <w:t>()</w:t>
      </w:r>
      <w:proofErr w:type="gramEnd"/>
    </w:p>
    <w:p w:rsidR="007F7416" w:rsidRDefault="006F2823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proofErr w:type="gramStart"/>
      <w:r>
        <w:rPr>
          <w:rFonts w:ascii="Times New Roman" w:hAnsi="Times New Roman" w:cs="Times New Roman"/>
        </w:rPr>
        <w:t>else</w:t>
      </w:r>
      <w:proofErr w:type="gramEnd"/>
      <w:r>
        <w:rPr>
          <w:rFonts w:ascii="Times New Roman" w:hAnsi="Times New Roman" w:cs="Times New Roman"/>
        </w:rPr>
        <w:t>:</w:t>
      </w:r>
    </w:p>
    <w:p w:rsidR="007F7416" w:rsidRDefault="006F2823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gramStart"/>
      <w:r>
        <w:rPr>
          <w:rFonts w:ascii="Times New Roman" w:hAnsi="Times New Roman" w:cs="Times New Roman"/>
        </w:rPr>
        <w:t>print(</w:t>
      </w:r>
      <w:proofErr w:type="gramEnd"/>
      <w:r>
        <w:rPr>
          <w:rFonts w:ascii="Times New Roman" w:hAnsi="Times New Roman" w:cs="Times New Roman"/>
        </w:rPr>
        <w:t xml:space="preserve">"Invalid input. Enter choice </w:t>
      </w:r>
      <w:proofErr w:type="gramStart"/>
      <w:r>
        <w:rPr>
          <w:rFonts w:ascii="Times New Roman" w:hAnsi="Times New Roman" w:cs="Times New Roman"/>
        </w:rPr>
        <w:t>between 1-4</w:t>
      </w:r>
      <w:proofErr w:type="gramEnd"/>
      <w:r>
        <w:rPr>
          <w:rFonts w:ascii="Times New Roman" w:hAnsi="Times New Roman" w:cs="Times New Roman"/>
        </w:rPr>
        <w:t>")</w:t>
      </w:r>
    </w:p>
    <w:p w:rsidR="007F7416" w:rsidRDefault="006F2823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</w:rPr>
        <w:t>mainmenu</w:t>
      </w:r>
      <w:proofErr w:type="spellEnd"/>
      <w:r>
        <w:rPr>
          <w:rFonts w:ascii="Times New Roman" w:hAnsi="Times New Roman" w:cs="Times New Roman"/>
        </w:rPr>
        <w:t>()</w:t>
      </w:r>
      <w:proofErr w:type="gramEnd"/>
    </w:p>
    <w:p w:rsidR="007F7416" w:rsidRDefault="006F2823">
      <w:pPr>
        <w:pStyle w:val="Standard"/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mainmenu</w:t>
      </w:r>
      <w:proofErr w:type="spellEnd"/>
      <w:r>
        <w:rPr>
          <w:rFonts w:ascii="Times New Roman" w:hAnsi="Times New Roman" w:cs="Times New Roman"/>
        </w:rPr>
        <w:t>()</w:t>
      </w:r>
      <w:proofErr w:type="gramEnd"/>
    </w:p>
    <w:p w:rsidR="007F7416" w:rsidRDefault="007F7416">
      <w:pPr>
        <w:pStyle w:val="Standard"/>
        <w:spacing w:line="360" w:lineRule="auto"/>
        <w:rPr>
          <w:rFonts w:ascii="Times New Roman" w:hAnsi="Times New Roman" w:cs="Times New Roman"/>
        </w:rPr>
      </w:pPr>
    </w:p>
    <w:p w:rsidR="007F7416" w:rsidRDefault="006F2823">
      <w:pPr>
        <w:pStyle w:val="Standard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********</w:t>
      </w:r>
      <w:r>
        <w:rPr>
          <w:rFonts w:ascii="Times New Roman" w:hAnsi="Times New Roman" w:cs="Times New Roman"/>
        </w:rPr>
        <w:t>*********OUTPUT**************************</w:t>
      </w:r>
    </w:p>
    <w:p w:rsidR="007F7416" w:rsidRDefault="007F7416">
      <w:pPr>
        <w:pStyle w:val="Standard"/>
        <w:spacing w:line="360" w:lineRule="auto"/>
        <w:rPr>
          <w:rFonts w:ascii="Times New Roman" w:hAnsi="Times New Roman" w:cs="Times New Roman"/>
        </w:rPr>
      </w:pPr>
    </w:p>
    <w:p w:rsidR="007F7416" w:rsidRDefault="006F2823">
      <w:pPr>
        <w:pStyle w:val="PreformattedText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 total number of employees to be </w:t>
      </w:r>
      <w:proofErr w:type="gramStart"/>
      <w:r>
        <w:rPr>
          <w:rFonts w:ascii="Times New Roman" w:hAnsi="Times New Roman" w:cs="Times New Roman"/>
          <w:sz w:val="24"/>
          <w:szCs w:val="24"/>
        </w:rPr>
        <w:t>inserted :-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10</w:t>
      </w:r>
    </w:p>
    <w:p w:rsidR="007F7416" w:rsidRDefault="007F7416">
      <w:pPr>
        <w:pStyle w:val="PreformattedText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F7416" w:rsidRDefault="006F2823">
      <w:pPr>
        <w:pStyle w:val="PreformattedText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******************MENU******************</w:t>
      </w:r>
    </w:p>
    <w:p w:rsidR="007F7416" w:rsidRDefault="006F2823">
      <w:pPr>
        <w:pStyle w:val="PreformattedText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Creating database</w:t>
      </w:r>
    </w:p>
    <w:p w:rsidR="007F7416" w:rsidRDefault="006F2823">
      <w:pPr>
        <w:pStyle w:val="PreformattedText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Sort Score using bubble sort</w:t>
      </w:r>
    </w:p>
    <w:p w:rsidR="007F7416" w:rsidRDefault="006F2823">
      <w:pPr>
        <w:pStyle w:val="PreformattedText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Sort Score using selection sort</w:t>
      </w:r>
    </w:p>
    <w:p w:rsidR="007F7416" w:rsidRDefault="006F2823">
      <w:pPr>
        <w:pStyle w:val="PreformattedText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4. Display top 5 Score</w:t>
      </w:r>
    </w:p>
    <w:p w:rsidR="007F7416" w:rsidRDefault="006F2823">
      <w:pPr>
        <w:pStyle w:val="PreformattedText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Exit</w:t>
      </w:r>
    </w:p>
    <w:p w:rsidR="007F7416" w:rsidRDefault="006F2823">
      <w:pPr>
        <w:pStyle w:val="PreformattedText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your choice: 1</w:t>
      </w:r>
    </w:p>
    <w:p w:rsidR="007F7416" w:rsidRDefault="006F2823">
      <w:pPr>
        <w:pStyle w:val="PreformattedText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 floating point number salary of </w:t>
      </w:r>
      <w:proofErr w:type="gramStart"/>
      <w:r>
        <w:rPr>
          <w:rFonts w:ascii="Times New Roman" w:hAnsi="Times New Roman" w:cs="Times New Roman"/>
          <w:sz w:val="24"/>
          <w:szCs w:val="24"/>
        </w:rPr>
        <w:t>employees :12</w:t>
      </w:r>
      <w:proofErr w:type="gramEnd"/>
    </w:p>
    <w:p w:rsidR="007F7416" w:rsidRDefault="006F2823">
      <w:pPr>
        <w:pStyle w:val="PreformattedText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 floating point number salary of </w:t>
      </w:r>
      <w:proofErr w:type="gramStart"/>
      <w:r>
        <w:rPr>
          <w:rFonts w:ascii="Times New Roman" w:hAnsi="Times New Roman" w:cs="Times New Roman"/>
          <w:sz w:val="24"/>
          <w:szCs w:val="24"/>
        </w:rPr>
        <w:t>employees :15</w:t>
      </w:r>
      <w:proofErr w:type="gramEnd"/>
    </w:p>
    <w:p w:rsidR="007F7416" w:rsidRDefault="006F2823">
      <w:pPr>
        <w:pStyle w:val="PreformattedText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 floating point number salary of </w:t>
      </w:r>
      <w:proofErr w:type="gramStart"/>
      <w:r>
        <w:rPr>
          <w:rFonts w:ascii="Times New Roman" w:hAnsi="Times New Roman" w:cs="Times New Roman"/>
          <w:sz w:val="24"/>
          <w:szCs w:val="24"/>
        </w:rPr>
        <w:t>employees :65</w:t>
      </w:r>
      <w:proofErr w:type="gramEnd"/>
    </w:p>
    <w:p w:rsidR="007F7416" w:rsidRDefault="006F2823">
      <w:pPr>
        <w:pStyle w:val="PreformattedText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 floating point number salary of </w:t>
      </w:r>
      <w:proofErr w:type="gramStart"/>
      <w:r>
        <w:rPr>
          <w:rFonts w:ascii="Times New Roman" w:hAnsi="Times New Roman" w:cs="Times New Roman"/>
          <w:sz w:val="24"/>
          <w:szCs w:val="24"/>
        </w:rPr>
        <w:t>employees :47</w:t>
      </w:r>
      <w:proofErr w:type="gramEnd"/>
    </w:p>
    <w:p w:rsidR="007F7416" w:rsidRDefault="006F2823">
      <w:pPr>
        <w:pStyle w:val="PreformattedText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 floating point </w:t>
      </w:r>
      <w:r>
        <w:rPr>
          <w:rFonts w:ascii="Times New Roman" w:hAnsi="Times New Roman" w:cs="Times New Roman"/>
          <w:sz w:val="24"/>
          <w:szCs w:val="24"/>
        </w:rPr>
        <w:t xml:space="preserve">number salary of </w:t>
      </w:r>
      <w:proofErr w:type="gramStart"/>
      <w:r>
        <w:rPr>
          <w:rFonts w:ascii="Times New Roman" w:hAnsi="Times New Roman" w:cs="Times New Roman"/>
          <w:sz w:val="24"/>
          <w:szCs w:val="24"/>
        </w:rPr>
        <w:t>employees :85</w:t>
      </w:r>
      <w:proofErr w:type="gramEnd"/>
    </w:p>
    <w:p w:rsidR="007F7416" w:rsidRDefault="006F2823">
      <w:pPr>
        <w:pStyle w:val="PreformattedText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 floating point number salary of </w:t>
      </w:r>
      <w:proofErr w:type="gramStart"/>
      <w:r>
        <w:rPr>
          <w:rFonts w:ascii="Times New Roman" w:hAnsi="Times New Roman" w:cs="Times New Roman"/>
          <w:sz w:val="24"/>
          <w:szCs w:val="24"/>
        </w:rPr>
        <w:t>employees :94</w:t>
      </w:r>
      <w:proofErr w:type="gramEnd"/>
    </w:p>
    <w:p w:rsidR="007F7416" w:rsidRDefault="006F2823">
      <w:pPr>
        <w:pStyle w:val="PreformattedText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 floating point number salary of </w:t>
      </w:r>
      <w:proofErr w:type="gramStart"/>
      <w:r>
        <w:rPr>
          <w:rFonts w:ascii="Times New Roman" w:hAnsi="Times New Roman" w:cs="Times New Roman"/>
          <w:sz w:val="24"/>
          <w:szCs w:val="24"/>
        </w:rPr>
        <w:t>employees :25</w:t>
      </w:r>
      <w:proofErr w:type="gramEnd"/>
    </w:p>
    <w:p w:rsidR="007F7416" w:rsidRDefault="006F2823">
      <w:pPr>
        <w:pStyle w:val="PreformattedText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 floating point number salary of </w:t>
      </w:r>
      <w:proofErr w:type="gramStart"/>
      <w:r>
        <w:rPr>
          <w:rFonts w:ascii="Times New Roman" w:hAnsi="Times New Roman" w:cs="Times New Roman"/>
          <w:sz w:val="24"/>
          <w:szCs w:val="24"/>
        </w:rPr>
        <w:t>employees :14</w:t>
      </w:r>
      <w:proofErr w:type="gramEnd"/>
    </w:p>
    <w:p w:rsidR="007F7416" w:rsidRDefault="006F2823">
      <w:pPr>
        <w:pStyle w:val="PreformattedText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Enter floating point number salary of </w:t>
      </w:r>
      <w:proofErr w:type="gramStart"/>
      <w:r>
        <w:rPr>
          <w:rFonts w:ascii="Times New Roman" w:hAnsi="Times New Roman" w:cs="Times New Roman"/>
          <w:sz w:val="24"/>
          <w:szCs w:val="24"/>
        </w:rPr>
        <w:t>employees :56</w:t>
      </w:r>
      <w:proofErr w:type="gramEnd"/>
    </w:p>
    <w:p w:rsidR="007F7416" w:rsidRDefault="006F2823">
      <w:pPr>
        <w:pStyle w:val="PreformattedText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floating po</w:t>
      </w:r>
      <w:r>
        <w:rPr>
          <w:rFonts w:ascii="Times New Roman" w:hAnsi="Times New Roman" w:cs="Times New Roman"/>
          <w:sz w:val="24"/>
          <w:szCs w:val="24"/>
        </w:rPr>
        <w:t xml:space="preserve">int number salary of </w:t>
      </w:r>
      <w:proofErr w:type="gramStart"/>
      <w:r>
        <w:rPr>
          <w:rFonts w:ascii="Times New Roman" w:hAnsi="Times New Roman" w:cs="Times New Roman"/>
          <w:sz w:val="24"/>
          <w:szCs w:val="24"/>
        </w:rPr>
        <w:t>employees :78</w:t>
      </w:r>
      <w:proofErr w:type="gramEnd"/>
    </w:p>
    <w:p w:rsidR="007F7416" w:rsidRDefault="006F2823">
      <w:pPr>
        <w:pStyle w:val="PreformattedText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Unsorted Data is:  [12.0, 15.0, 65.0, 47.0, 85.0, 94.0, 25.0, 14.0, 56.0, </w:t>
      </w:r>
      <w:proofErr w:type="gramStart"/>
      <w:r>
        <w:rPr>
          <w:rFonts w:ascii="Times New Roman" w:hAnsi="Times New Roman" w:cs="Times New Roman"/>
          <w:sz w:val="24"/>
          <w:szCs w:val="24"/>
        </w:rPr>
        <w:t>78.0</w:t>
      </w:r>
      <w:proofErr w:type="gramEnd"/>
      <w:r>
        <w:rPr>
          <w:rFonts w:ascii="Times New Roman" w:hAnsi="Times New Roman" w:cs="Times New Roman"/>
          <w:sz w:val="24"/>
          <w:szCs w:val="24"/>
        </w:rPr>
        <w:t>]</w:t>
      </w:r>
    </w:p>
    <w:p w:rsidR="007F7416" w:rsidRDefault="007F7416">
      <w:pPr>
        <w:pStyle w:val="PreformattedText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F7416" w:rsidRDefault="006F2823">
      <w:pPr>
        <w:pStyle w:val="PreformattedText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******************MENU******************</w:t>
      </w:r>
    </w:p>
    <w:p w:rsidR="007F7416" w:rsidRDefault="006F2823">
      <w:pPr>
        <w:pStyle w:val="PreformattedText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Creating database</w:t>
      </w:r>
    </w:p>
    <w:p w:rsidR="007F7416" w:rsidRDefault="006F2823">
      <w:pPr>
        <w:pStyle w:val="PreformattedText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Sort Score using bubble sort</w:t>
      </w:r>
    </w:p>
    <w:p w:rsidR="007F7416" w:rsidRDefault="006F2823">
      <w:pPr>
        <w:pStyle w:val="PreformattedText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Sort Score using selection sort</w:t>
      </w:r>
    </w:p>
    <w:p w:rsidR="007F7416" w:rsidRDefault="006F2823">
      <w:pPr>
        <w:pStyle w:val="PreformattedText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Display </w:t>
      </w:r>
      <w:r>
        <w:rPr>
          <w:rFonts w:ascii="Times New Roman" w:hAnsi="Times New Roman" w:cs="Times New Roman"/>
          <w:sz w:val="24"/>
          <w:szCs w:val="24"/>
        </w:rPr>
        <w:t>top 5 Score</w:t>
      </w:r>
    </w:p>
    <w:p w:rsidR="007F7416" w:rsidRDefault="006F2823">
      <w:pPr>
        <w:pStyle w:val="PreformattedText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Exit</w:t>
      </w:r>
    </w:p>
    <w:p w:rsidR="007F7416" w:rsidRDefault="006F2823">
      <w:pPr>
        <w:pStyle w:val="PreformattedText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your choice: 2</w:t>
      </w:r>
    </w:p>
    <w:p w:rsidR="007F7416" w:rsidRDefault="006F2823">
      <w:pPr>
        <w:pStyle w:val="PreformattedText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Sorted Data using bubble method is:  [12.0, 14.0, 15.0, 25.0, 47.0, 56.0, 65.0, 78.0, 85.0, </w:t>
      </w:r>
      <w:proofErr w:type="gramStart"/>
      <w:r>
        <w:rPr>
          <w:rFonts w:ascii="Times New Roman" w:hAnsi="Times New Roman" w:cs="Times New Roman"/>
          <w:sz w:val="24"/>
          <w:szCs w:val="24"/>
        </w:rPr>
        <w:t>94.0</w:t>
      </w:r>
      <w:proofErr w:type="gramEnd"/>
      <w:r>
        <w:rPr>
          <w:rFonts w:ascii="Times New Roman" w:hAnsi="Times New Roman" w:cs="Times New Roman"/>
          <w:sz w:val="24"/>
          <w:szCs w:val="24"/>
        </w:rPr>
        <w:t>]</w:t>
      </w:r>
    </w:p>
    <w:p w:rsidR="007F7416" w:rsidRDefault="007F7416">
      <w:pPr>
        <w:pStyle w:val="PreformattedText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F7416" w:rsidRDefault="006F2823">
      <w:pPr>
        <w:pStyle w:val="PreformattedText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******************MENU******************</w:t>
      </w:r>
    </w:p>
    <w:p w:rsidR="007F7416" w:rsidRDefault="006F2823">
      <w:pPr>
        <w:pStyle w:val="PreformattedText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Creating database</w:t>
      </w:r>
    </w:p>
    <w:p w:rsidR="007F7416" w:rsidRDefault="006F2823">
      <w:pPr>
        <w:pStyle w:val="PreformattedText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Sort Score using bubble sort</w:t>
      </w:r>
    </w:p>
    <w:p w:rsidR="007F7416" w:rsidRDefault="006F2823">
      <w:pPr>
        <w:pStyle w:val="PreformattedText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Sort Score using se</w:t>
      </w:r>
      <w:r>
        <w:rPr>
          <w:rFonts w:ascii="Times New Roman" w:hAnsi="Times New Roman" w:cs="Times New Roman"/>
          <w:sz w:val="24"/>
          <w:szCs w:val="24"/>
        </w:rPr>
        <w:t>lection sort</w:t>
      </w:r>
    </w:p>
    <w:p w:rsidR="007F7416" w:rsidRDefault="006F2823">
      <w:pPr>
        <w:pStyle w:val="PreformattedText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Display top 5 Score</w:t>
      </w:r>
    </w:p>
    <w:p w:rsidR="007F7416" w:rsidRDefault="006F2823">
      <w:pPr>
        <w:pStyle w:val="PreformattedText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Exit</w:t>
      </w:r>
    </w:p>
    <w:p w:rsidR="007F7416" w:rsidRDefault="006F2823">
      <w:pPr>
        <w:pStyle w:val="PreformattedText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your choice: 3</w:t>
      </w:r>
    </w:p>
    <w:p w:rsidR="007F7416" w:rsidRDefault="006F2823">
      <w:pPr>
        <w:pStyle w:val="PreformattedText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[12.0, 14.0, 15.0, 25.0, 47.0, 56.0, 65.0, 78.0, 85.0, 94.0]</w:t>
      </w:r>
    </w:p>
    <w:p w:rsidR="007F7416" w:rsidRDefault="006F2823">
      <w:pPr>
        <w:pStyle w:val="PreformattedText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Sorted Data using bubble method is:  [12.0, 14.0, 15.0, 25.0, 47.0, 56.0, 65.0, 78.0, 85.0, </w:t>
      </w:r>
      <w:proofErr w:type="gramStart"/>
      <w:r>
        <w:rPr>
          <w:rFonts w:ascii="Times New Roman" w:hAnsi="Times New Roman" w:cs="Times New Roman"/>
          <w:sz w:val="24"/>
          <w:szCs w:val="24"/>
        </w:rPr>
        <w:t>94.0</w:t>
      </w:r>
      <w:proofErr w:type="gramEnd"/>
      <w:r>
        <w:rPr>
          <w:rFonts w:ascii="Times New Roman" w:hAnsi="Times New Roman" w:cs="Times New Roman"/>
          <w:sz w:val="24"/>
          <w:szCs w:val="24"/>
        </w:rPr>
        <w:t>]</w:t>
      </w:r>
    </w:p>
    <w:p w:rsidR="007F7416" w:rsidRDefault="007F7416">
      <w:pPr>
        <w:pStyle w:val="PreformattedText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F7416" w:rsidRDefault="006F2823">
      <w:pPr>
        <w:pStyle w:val="PreformattedText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******************MENU******************</w:t>
      </w:r>
    </w:p>
    <w:p w:rsidR="007F7416" w:rsidRDefault="006F2823">
      <w:pPr>
        <w:pStyle w:val="PreformattedText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Creating database</w:t>
      </w:r>
    </w:p>
    <w:p w:rsidR="007F7416" w:rsidRDefault="006F2823">
      <w:pPr>
        <w:pStyle w:val="PreformattedText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Sort Score using bubble sort</w:t>
      </w:r>
    </w:p>
    <w:p w:rsidR="007F7416" w:rsidRDefault="006F2823">
      <w:pPr>
        <w:pStyle w:val="PreformattedText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Sort Score using selection sort</w:t>
      </w:r>
    </w:p>
    <w:p w:rsidR="007F7416" w:rsidRDefault="006F2823">
      <w:pPr>
        <w:pStyle w:val="PreformattedText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Display top 5 Score</w:t>
      </w:r>
    </w:p>
    <w:p w:rsidR="007F7416" w:rsidRDefault="006F2823">
      <w:pPr>
        <w:pStyle w:val="PreformattedText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5. Exit</w:t>
      </w:r>
    </w:p>
    <w:p w:rsidR="007F7416" w:rsidRDefault="006F2823">
      <w:pPr>
        <w:pStyle w:val="PreformattedText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your choice: 4</w:t>
      </w:r>
    </w:p>
    <w:p w:rsidR="007F7416" w:rsidRDefault="006F2823">
      <w:pPr>
        <w:pStyle w:val="PreformattedText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Top 5 salaries of employees </w:t>
      </w:r>
      <w:proofErr w:type="gramStart"/>
      <w:r>
        <w:rPr>
          <w:rFonts w:ascii="Times New Roman" w:hAnsi="Times New Roman" w:cs="Times New Roman"/>
          <w:sz w:val="24"/>
          <w:szCs w:val="24"/>
        </w:rPr>
        <w:t>are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[56.0, 65.0, 78.0, 85.0, 94.0]</w:t>
      </w:r>
    </w:p>
    <w:p w:rsidR="007F7416" w:rsidRDefault="007F7416">
      <w:pPr>
        <w:pStyle w:val="PreformattedText"/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7F7416" w:rsidRDefault="006F2823">
      <w:pPr>
        <w:pStyle w:val="PreformattedText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********</w:t>
      </w:r>
      <w:r>
        <w:rPr>
          <w:rFonts w:ascii="Times New Roman" w:hAnsi="Times New Roman" w:cs="Times New Roman"/>
          <w:sz w:val="24"/>
          <w:szCs w:val="24"/>
        </w:rPr>
        <w:t>**********MENU******************</w:t>
      </w:r>
    </w:p>
    <w:p w:rsidR="007F7416" w:rsidRDefault="006F2823">
      <w:pPr>
        <w:pStyle w:val="PreformattedText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Creating database</w:t>
      </w:r>
    </w:p>
    <w:p w:rsidR="007F7416" w:rsidRDefault="006F2823">
      <w:pPr>
        <w:pStyle w:val="PreformattedText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Sort Score using bubble sort</w:t>
      </w:r>
    </w:p>
    <w:p w:rsidR="007F7416" w:rsidRDefault="006F2823">
      <w:pPr>
        <w:pStyle w:val="PreformattedText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Sort Score using selection sort</w:t>
      </w:r>
    </w:p>
    <w:p w:rsidR="007F7416" w:rsidRDefault="006F2823">
      <w:pPr>
        <w:pStyle w:val="PreformattedText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Display top 5 Score</w:t>
      </w:r>
    </w:p>
    <w:p w:rsidR="007F7416" w:rsidRDefault="006F2823">
      <w:pPr>
        <w:pStyle w:val="PreformattedText"/>
        <w:spacing w:after="283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Exit</w:t>
      </w:r>
    </w:p>
    <w:p w:rsidR="007F7416" w:rsidRDefault="006F2823">
      <w:pPr>
        <w:pStyle w:val="PreformattedText"/>
        <w:spacing w:after="283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Enter your choice:</w:t>
      </w:r>
    </w:p>
    <w:p w:rsidR="007F7416" w:rsidRDefault="007F7416">
      <w:pPr>
        <w:pStyle w:val="Standard"/>
        <w:spacing w:line="360" w:lineRule="auto"/>
        <w:rPr>
          <w:rFonts w:ascii="Times New Roman" w:hAnsi="Times New Roman" w:cs="Times New Roman"/>
        </w:rPr>
      </w:pPr>
    </w:p>
    <w:p w:rsidR="007F7416" w:rsidRDefault="007F7416">
      <w:pPr>
        <w:pStyle w:val="Standard"/>
        <w:spacing w:line="360" w:lineRule="auto"/>
        <w:rPr>
          <w:rFonts w:ascii="Times New Roman" w:hAnsi="Times New Roman" w:cs="Times New Roman"/>
        </w:rPr>
      </w:pPr>
    </w:p>
    <w:p w:rsidR="007F7416" w:rsidRDefault="007F7416">
      <w:pPr>
        <w:pStyle w:val="Standard"/>
        <w:spacing w:line="360" w:lineRule="auto"/>
        <w:rPr>
          <w:rFonts w:ascii="Times New Roman" w:hAnsi="Times New Roman" w:cs="Times New Roman"/>
        </w:rPr>
      </w:pPr>
    </w:p>
    <w:sectPr w:rsidR="007F7416">
      <w:pgSz w:w="11906" w:h="16838"/>
      <w:pgMar w:top="284" w:right="1134" w:bottom="426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2823" w:rsidRDefault="006F2823">
      <w:r>
        <w:separator/>
      </w:r>
    </w:p>
  </w:endnote>
  <w:endnote w:type="continuationSeparator" w:id="0">
    <w:p w:rsidR="006F2823" w:rsidRDefault="006F28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charset w:val="00"/>
    <w:family w:val="roman"/>
    <w:pitch w:val="variable"/>
  </w:font>
  <w:font w:name="Noto Sans CJK SC Regular">
    <w:altName w:val="Times New Roman"/>
    <w:charset w:val="00"/>
    <w:family w:val="auto"/>
    <w:pitch w:val="variable"/>
  </w:font>
  <w:font w:name="Lohit Devanagari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Liberation Mono">
    <w:altName w:val="MS Gothic"/>
    <w:charset w:val="00"/>
    <w:family w:val="modern"/>
    <w:pitch w:val="fixed"/>
  </w:font>
  <w:font w:name="DejaVu Sans Mono">
    <w:charset w:val="00"/>
    <w:family w:val="modern"/>
    <w:pitch w:val="fixed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2823" w:rsidRDefault="006F2823">
      <w:r>
        <w:rPr>
          <w:color w:val="000000"/>
        </w:rPr>
        <w:separator/>
      </w:r>
    </w:p>
  </w:footnote>
  <w:footnote w:type="continuationSeparator" w:id="0">
    <w:p w:rsidR="006F2823" w:rsidRDefault="006F28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7F7416"/>
    <w:rsid w:val="006F2823"/>
    <w:rsid w:val="007F7416"/>
    <w:rsid w:val="00ED2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oto Sans CJK SC Regular" w:hAnsi="Liberation Serif" w:cs="Lohit Devanagari"/>
        <w:kern w:val="3"/>
        <w:sz w:val="24"/>
        <w:szCs w:val="24"/>
        <w:lang w:val="en-IN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PreformattedText">
    <w:name w:val="Preformatted Text"/>
    <w:basedOn w:val="Standard"/>
    <w:rPr>
      <w:rFonts w:ascii="Liberation Mono" w:eastAsia="DejaVu Sans Mono" w:hAnsi="Liberation Mono" w:cs="Liberation Mono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Noto Sans CJK SC Regular" w:hAnsi="Liberation Serif" w:cs="Lohit Devanagari"/>
        <w:kern w:val="3"/>
        <w:sz w:val="24"/>
        <w:szCs w:val="24"/>
        <w:lang w:val="en-IN" w:eastAsia="zh-CN" w:bidi="hi-IN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suppressAutoHyphens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PreformattedText">
    <w:name w:val="Preformatted Text"/>
    <w:basedOn w:val="Standard"/>
    <w:rPr>
      <w:rFonts w:ascii="Liberation Mono" w:eastAsia="DejaVu Sans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582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</dc:creator>
  <cp:lastModifiedBy>Windows User</cp:lastModifiedBy>
  <cp:revision>2</cp:revision>
  <dcterms:created xsi:type="dcterms:W3CDTF">2025-08-05T07:49:00Z</dcterms:created>
  <dcterms:modified xsi:type="dcterms:W3CDTF">2025-08-05T07:49:00Z</dcterms:modified>
</cp:coreProperties>
</file>